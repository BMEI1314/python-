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Default ContentType="image/png" Extension="png"/>
  <Override ContentType="image/x-emf" PartName="/word/media/image5.em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>這個python主要來抓去豆瓣(大陸最出名的影評網站)網上的數據，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源代碼：# -*- coding: cp936 -*-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import urllib.request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import re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import os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import time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import xlwt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def movie(movieTag):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tagUrl=urllib.request.urlopen(url)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tagUrl_read = tagUrl.read().decode('utf-8')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return tagUrl_read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def subject(tagUrl_read):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#正则表达式匹配电影的名字（链接）、评分与评论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nameURL= re.findall(r'\s+title="(.+)"',tagUrl_read)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scoreURL = re.findall(r'&lt;span\s+class="rating_nums"&gt;([0-9.]+)&lt;\/span&gt;',tagUrl_read)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evaluateURL = re.findall(r'&lt;span\s+class="pl"&gt;\((\w+)人评价\)&lt;\/span&gt;',tagUrl_read)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movieLists = list(zip(nameURL,scoreURL,evaluateURL))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newlist.extend(movieLists)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return newlist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def find_imgs(url):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html = movie(url)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img_addrs = []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a = html.find('img src=')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while a != -1: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b = html.find('.jpg', a, a+255)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if b != -1: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img_addrs.append(html[a+9:b+4])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else: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b = a + 9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a = html.find('img src=', b)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return img_addrs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def save_imgs(img_addrs,no): 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for each in img_addrs: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filename=str(no)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with open(filename, 'wb') as f: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response = urllib.request.urlopen(each)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img = response.read()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f.write(img)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no+=1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#用quote处理特殊（中文）字符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movie_type = urllib.request.quote(input('请输入电影类型(如剧情、喜剧、悬疑)：'))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page_end=int(input('请输入搜索结束时的页码：'))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num_end=page_end*20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num=0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page_num=1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count=1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no=1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newlist=[]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os.mkdir(movie_type)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os.chdir(movie_type)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while num&lt;num_end: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url=r'http://movie.douban.com/tag/%s?start=%d'%(movie_type,num)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movie_url = movie(url)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subject_url=subject(movie_url)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img_addrs = find_imgs(movie_url)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save_imgs(img_addrs,no)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num=page_num*20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page_num+=1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else: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#使用sorted函数对列表进行排列，reverse参数为True时升序，默认或False时为降序， key=lambda还不是很明白这里的原理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movieLIST = sorted(newlist, key=lambda movieList : movieList[1],reverse = True)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f = open('demo.txt','w')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file=xlwt.Workbook()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table=file.add_sheet('data')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table.write(0,0,'name')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table.write(0,1,'score')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table.write(0,2,'evaluate')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for i in range(len(movieLIST)):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m=i+1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table.write(m,0,movieLIST[i][0])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table.write(m,1,movieLIST[i][1])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table.write(m,2,movieLIST[i][2])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table = file.add_sheet('sheet_name',cell_overwrite_ok=True)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file.save('demo.xls')     # 保存文件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# 另外，使用style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style = xlwt.XFStyle()    # 初始化样式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font = xlwt.Font()        # 为样式创建字体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font.name = 'Times New Roman'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font.bold = True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style.font = font         #为样式设置字体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table.write(0, 0, 'some bold Times text', style) # 使用样式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for movie in movieLIST: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k=str(count)+":"+str(movie)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f.write(k+"\n")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print(movie)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count+=1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f.close()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time.sleep(3)</w: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print('结束')</w:t>
      </w:r>
    </w:p>
    <w:p>
      <w:pPr>
        <w:tabs>
          <w:tab w:val="left" w:pos="1639"/>
        </w:tabs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框 1025" o:spid="_x0000_s1026" type="#_x0000_t75" style="height:443.5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639"/>
        </w:tabs>
      </w:pPr>
    </w:p>
    <w:p>
      <w:pPr>
        <w:tabs>
          <w:tab w:val="left" w:pos="1639"/>
        </w:tabs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tabs>
          <w:tab w:val="left" w:pos="1639"/>
        </w:tabs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框 1035" o:spid="_x0000_s1027" type="#_x0000_t75" style="height:443.5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639"/>
        </w:tabs>
      </w:pPr>
      <w:r>
        <w:rPr>
          <w:rFonts w:hint="eastAsia" w:eastAsia="宋体"/>
          <w:lang w:val="en-US" w:eastAsia="zh-CN"/>
        </w:rPr>
        <w:t>同時生成一個demo.txt檔將抓取的數據存儲在裏面。</w:t>
      </w:r>
      <w:r>
        <w:rPr>
          <w:rFonts w:hint="eastAsia"/>
          <w:lang w:val="en-US" w:eastAsia="zh-CN"/>
        </w:rPr>
        <w:t>和对应的电影封面（我用find函数，</w:t>
      </w: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框 1036" o:spid="_x0000_s1028" type="#_x0000_t75" style="height:280.2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639"/>
        </w:tabs>
      </w:pPr>
    </w:p>
    <w:p>
      <w:pPr>
        <w:tabs>
          <w:tab w:val="left" w:pos="1639"/>
        </w:tabs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框 1037" o:spid="_x0000_s1029" type="#_x0000_t75" style="height:222.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639"/>
        </w:tabs>
      </w:pPr>
    </w:p>
    <w:p>
      <w:pPr>
        <w:tabs>
          <w:tab w:val="left" w:pos="1639"/>
        </w:tabs>
      </w:pPr>
    </w:p>
    <w:p>
      <w:pPr>
        <w:tabs>
          <w:tab w:val="left" w:pos="1639"/>
        </w:tabs>
      </w:pPr>
    </w:p>
    <w:p>
      <w:pPr>
        <w:tabs>
          <w:tab w:val="left" w:pos="1639"/>
        </w:tabs>
      </w:pPr>
    </w:p>
    <w:p>
      <w:pPr>
        <w:tabs>
          <w:tab w:val="left" w:pos="1639"/>
        </w:tabs>
      </w:pPr>
    </w:p>
    <w:p>
      <w:pPr>
        <w:tabs>
          <w:tab w:val="left" w:pos="1639"/>
        </w:tabs>
      </w:pPr>
    </w:p>
    <w:p>
      <w:pPr>
        <w:tabs>
          <w:tab w:val="left" w:pos="1639"/>
        </w:tabs>
        <w:rPr>
          <w:rFonts w:hint="eastAsia" w:eastAsia="宋体"/>
          <w:lang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object>
          <v:shape id="_x0000_s1030" type="#_x0000_t75" style="height:65.9pt;width:72.6pt;rotation:0f;" o:ole="t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  <o:OLEObject Type="Embed" ProgID="Package" ShapeID="_x0000_s1030" DrawAspect="Icon" ObjectID="_1030" r:id="rId9"/>
        </w:object>
      </w:r>
    </w:p>
    <w:p>
      <w:pPr>
        <w:tabs>
          <w:tab w:val="left" w:pos="1639"/>
        </w:tabs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>寫代碼的過程：進入豆瓣網站。</w:t>
      </w:r>
    </w:p>
    <w:p>
      <w:pPr>
        <w:tabs>
          <w:tab w:val="left" w:pos="1639"/>
        </w:tabs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>當我要搜索我想要看的電影影評：如：input：comedy。</w:t>
      </w:r>
    </w:p>
    <w:p>
      <w:pPr>
        <w:tabs>
          <w:tab w:val="left" w:pos="1639"/>
        </w:tabs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>通過審查元素（F12）觀察dns變化，</w:t>
      </w:r>
    </w:p>
    <w:p>
      <w:pPr>
        <w:tabs>
          <w:tab w:val="left" w:pos="1639"/>
        </w:tabs>
        <w:rPr>
          <w:rFonts w:hint="eastAsia"/>
          <w:b/>
          <w:bCs/>
          <w:i/>
          <w:iCs/>
          <w:color w:val="FF0000"/>
          <w:lang w:val="en-US" w:eastAsia="zh-CN"/>
        </w:rPr>
      </w:pPr>
      <w:r>
        <w:rPr>
          <w:rFonts w:hint="eastAsia" w:eastAsia="宋体"/>
          <w:lang w:val="en-US" w:eastAsia="zh-CN"/>
        </w:rPr>
        <w:t>http://movie.douban.com/tag/</w:t>
      </w:r>
      <w:r>
        <w:rPr>
          <w:rFonts w:hint="eastAsia" w:eastAsia="宋体"/>
          <w:b/>
          <w:bCs/>
          <w:color w:val="FF0000"/>
          <w:lang w:val="en-US" w:eastAsia="zh-CN"/>
        </w:rPr>
        <w:t>comedy</w:t>
      </w:r>
      <w:r>
        <w:rPr>
          <w:rFonts w:hint="eastAsia" w:eastAsia="宋体"/>
          <w:lang w:val="en-US" w:eastAsia="zh-CN"/>
        </w:rPr>
        <w:t>?start=</w:t>
      </w:r>
      <w:r>
        <w:rPr>
          <w:rFonts w:hint="eastAsia" w:eastAsia="宋体"/>
          <w:b/>
          <w:bCs/>
          <w:i/>
          <w:iCs/>
          <w:color w:val="FF0000"/>
          <w:lang w:val="en-US" w:eastAsia="zh-CN"/>
        </w:rPr>
        <w:t xml:space="preserve">0 </w:t>
      </w:r>
    </w:p>
    <w:p>
      <w:pPr>
        <w:tabs>
          <w:tab w:val="left" w:pos="1639"/>
        </w:tabs>
        <w:rPr>
          <w:rFonts w:hint="eastAsia"/>
          <w:b/>
          <w:bCs/>
          <w:i/>
          <w:iCs/>
          <w:color w:val="FF0000"/>
          <w:lang w:val="en-US" w:eastAsia="zh-CN"/>
        </w:rPr>
      </w:pP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發現：tag後面就是我們想要搜索的類型，start後面就是page</w:t>
      </w:r>
    </w:p>
    <w:p>
      <w:pPr>
        <w:tabs>
          <w:tab w:val="left" w:pos="1639"/>
        </w:tabs>
      </w:pPr>
    </w:p>
    <w:p>
      <w:pPr>
        <w:tabs>
          <w:tab w:val="left" w:pos="1639"/>
        </w:tabs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框 1030" o:spid="_x0000_s1031" type="#_x0000_t75" style="height:222.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639"/>
        </w:tabs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框 1032" o:spid="_x0000_s1032" type="#_x0000_t75" style="height:187.7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Scores：</w:t>
      </w:r>
    </w:p>
    <w:p>
      <w:pPr>
        <w:tabs>
          <w:tab w:val="left" w:pos="1639"/>
        </w:tabs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框 1033" o:spid="_x0000_s1033" type="#_x0000_t75" style="height:187.7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639"/>
        </w:tabs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評價：</w:t>
      </w:r>
    </w:p>
    <w:p>
      <w:pPr>
        <w:tabs>
          <w:tab w:val="left" w:pos="1639"/>
        </w:tabs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框 1034" o:spid="_x0000_s1034" type="#_x0000_t75" style="height:187.7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639"/>
        </w:tabs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annotation subject"/>
    <w:lsdException w:uiPriority="99" w:name="Balloon Text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2">
    <w:name w:val="Default Paragraph Font"/>
    <w:unhideWhenUsed/>
    <w:uiPriority w:val="0"/>
  </w:style>
  <w:style w:type="character" w:styleId="3">
    <w:name w:val="Hyperlink"/>
    <w:basedOn w:val="2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5.emf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1</Lines>
  <Paragraphs>1</Paragraphs>
  <ScaleCrop>false</ScaleCrop>
  <LinksUpToDate>false</LinksUpToDate>
  <CharactersWithSpaces>0</CharactersWithSpaces>
  <Application>WPS Office 个人版_9.1.0.4555_{F1E327BC-269C-435d-A152-05C5408002CA}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2008-12-26T08:45:00Z</dcterms:created>
  <dc:creator>zhangqi</dc:creator>
  <cp:lastModifiedBy>zhangqi</cp:lastModifiedBy>
  <dcterms:modified xsi:type="dcterms:W3CDTF">2016-01-02T14:53:54Z</dcterms:modified>
  <dc:title>这个python主要来抓去豆瓣(大陆最出名的影评网站)网上的数据，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2052-9.1.0.4555</vt:lpwstr>
  </property>
</Properties>
</file>